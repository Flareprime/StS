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F1EB" w14:textId="77777777" w:rsidR="002A4853" w:rsidRPr="002A4853" w:rsidRDefault="002A4853" w:rsidP="002A4853">
      <w:pPr>
        <w:pStyle w:val="Heading3"/>
        <w:rPr>
          <w:b/>
          <w:bCs/>
        </w:rPr>
      </w:pPr>
      <w:r w:rsidRPr="002A4853">
        <w:rPr>
          <w:b/>
          <w:bCs/>
        </w:rPr>
        <w:t>1. Install and Learn VS Code</w:t>
      </w:r>
    </w:p>
    <w:p w14:paraId="1481AC13" w14:textId="77777777" w:rsidR="002A4853" w:rsidRPr="002A4853" w:rsidRDefault="002A4853" w:rsidP="002A4853">
      <w:pPr>
        <w:pStyle w:val="Heading3"/>
      </w:pPr>
      <w:r w:rsidRPr="002A4853">
        <w:t>Since you've mostly used NetBeans, spend a little time getting comfortable with VS Code.</w:t>
      </w:r>
    </w:p>
    <w:p w14:paraId="4DB3175D" w14:textId="77777777" w:rsidR="002A4853" w:rsidRPr="002A4853" w:rsidRDefault="002A4853" w:rsidP="002A4853">
      <w:pPr>
        <w:pStyle w:val="Heading3"/>
      </w:pPr>
      <w:r w:rsidRPr="002A4853">
        <w:t>Useful extensions:</w:t>
      </w:r>
    </w:p>
    <w:p w14:paraId="6A94290B" w14:textId="77777777" w:rsidR="002A4853" w:rsidRPr="003F1AFE" w:rsidRDefault="002A4853" w:rsidP="002A4853">
      <w:pPr>
        <w:pStyle w:val="Heading3"/>
        <w:numPr>
          <w:ilvl w:val="0"/>
          <w:numId w:val="1"/>
        </w:numPr>
        <w:rPr>
          <w:strike/>
        </w:rPr>
      </w:pPr>
      <w:r w:rsidRPr="003F1AFE">
        <w:rPr>
          <w:strike/>
        </w:rPr>
        <w:t>Live Server</w:t>
      </w:r>
    </w:p>
    <w:p w14:paraId="50F7782A" w14:textId="77777777" w:rsidR="002A4853" w:rsidRPr="00FD58F2" w:rsidRDefault="002A4853" w:rsidP="002A4853">
      <w:pPr>
        <w:pStyle w:val="Heading3"/>
        <w:numPr>
          <w:ilvl w:val="0"/>
          <w:numId w:val="1"/>
        </w:numPr>
        <w:rPr>
          <w:strike/>
        </w:rPr>
      </w:pPr>
      <w:r w:rsidRPr="00FD58F2">
        <w:rPr>
          <w:strike/>
        </w:rPr>
        <w:t>Prettier</w:t>
      </w:r>
    </w:p>
    <w:p w14:paraId="40C9D60C" w14:textId="77777777" w:rsidR="002A4853" w:rsidRPr="00FD58F2" w:rsidRDefault="002A4853" w:rsidP="002A4853">
      <w:pPr>
        <w:pStyle w:val="Heading3"/>
        <w:numPr>
          <w:ilvl w:val="0"/>
          <w:numId w:val="1"/>
        </w:numPr>
        <w:rPr>
          <w:strike/>
        </w:rPr>
      </w:pPr>
      <w:proofErr w:type="spellStart"/>
      <w:r w:rsidRPr="00FD58F2">
        <w:rPr>
          <w:strike/>
        </w:rPr>
        <w:t>ESLint</w:t>
      </w:r>
      <w:proofErr w:type="spellEnd"/>
    </w:p>
    <w:p w14:paraId="1A256EB1" w14:textId="77777777" w:rsidR="002A4853" w:rsidRPr="00FD58F2" w:rsidRDefault="002A4853" w:rsidP="002A4853">
      <w:pPr>
        <w:pStyle w:val="Heading3"/>
        <w:numPr>
          <w:ilvl w:val="0"/>
          <w:numId w:val="1"/>
        </w:numPr>
        <w:rPr>
          <w:strike/>
        </w:rPr>
      </w:pPr>
      <w:r w:rsidRPr="00FD58F2">
        <w:rPr>
          <w:strike/>
        </w:rPr>
        <w:t>GitHub Copilot (if you want)</w:t>
      </w:r>
    </w:p>
    <w:p w14:paraId="29143818" w14:textId="77777777" w:rsidR="002A4853" w:rsidRPr="002A4853" w:rsidRDefault="002A4853" w:rsidP="002A4853">
      <w:pPr>
        <w:pStyle w:val="Heading3"/>
        <w:numPr>
          <w:ilvl w:val="0"/>
          <w:numId w:val="1"/>
        </w:numPr>
      </w:pPr>
      <w:r w:rsidRPr="002A4853">
        <w:t>JSON Tools</w:t>
      </w:r>
    </w:p>
    <w:p w14:paraId="07B8C89D" w14:textId="77777777" w:rsidR="002A4853" w:rsidRPr="00CB69EF" w:rsidRDefault="002A4853" w:rsidP="002A4853">
      <w:pPr>
        <w:pStyle w:val="Heading3"/>
        <w:numPr>
          <w:ilvl w:val="0"/>
          <w:numId w:val="1"/>
        </w:numPr>
        <w:rPr>
          <w:strike/>
        </w:rPr>
      </w:pPr>
      <w:r w:rsidRPr="00CB69EF">
        <w:rPr>
          <w:strike/>
        </w:rPr>
        <w:t>HTML CSS Support</w:t>
      </w:r>
    </w:p>
    <w:p w14:paraId="56F4E4FC" w14:textId="77777777" w:rsidR="002A4853" w:rsidRPr="002A4853" w:rsidRDefault="002A4853" w:rsidP="002A4853">
      <w:pPr>
        <w:pStyle w:val="Heading3"/>
      </w:pPr>
      <w:r w:rsidRPr="002A4853">
        <w:t>Then make a tiny test project:</w:t>
      </w:r>
    </w:p>
    <w:p w14:paraId="0C0168FF" w14:textId="77777777" w:rsidR="002A4853" w:rsidRPr="002A4853" w:rsidRDefault="002A4853" w:rsidP="002A4853">
      <w:pPr>
        <w:pStyle w:val="Heading3"/>
      </w:pPr>
      <w:r w:rsidRPr="002A4853">
        <w:t>test-project/</w:t>
      </w:r>
    </w:p>
    <w:p w14:paraId="2D25C31F" w14:textId="77777777" w:rsidR="002A4853" w:rsidRPr="002A4853" w:rsidRDefault="002A4853" w:rsidP="002A4853">
      <w:pPr>
        <w:pStyle w:val="Heading3"/>
      </w:pPr>
      <w:r w:rsidRPr="002A4853">
        <w:t xml:space="preserve">    index.html</w:t>
      </w:r>
    </w:p>
    <w:p w14:paraId="1CBB56DA" w14:textId="77777777" w:rsidR="002A4853" w:rsidRPr="002A4853" w:rsidRDefault="002A4853" w:rsidP="002A4853">
      <w:pPr>
        <w:pStyle w:val="Heading3"/>
      </w:pPr>
      <w:r w:rsidRPr="002A4853">
        <w:t xml:space="preserve">    </w:t>
      </w:r>
      <w:proofErr w:type="spellStart"/>
      <w:r w:rsidRPr="002A4853">
        <w:t>css</w:t>
      </w:r>
      <w:proofErr w:type="spellEnd"/>
      <w:r w:rsidRPr="002A4853">
        <w:t>/</w:t>
      </w:r>
    </w:p>
    <w:p w14:paraId="59FFB3D3" w14:textId="77777777" w:rsidR="002A4853" w:rsidRPr="002A4853" w:rsidRDefault="002A4853" w:rsidP="002A4853">
      <w:pPr>
        <w:pStyle w:val="Heading3"/>
      </w:pPr>
      <w:r w:rsidRPr="002A4853">
        <w:t xml:space="preserve">        style.css</w:t>
      </w:r>
    </w:p>
    <w:p w14:paraId="41A27C32" w14:textId="77777777" w:rsidR="002A4853" w:rsidRPr="002A4853" w:rsidRDefault="002A4853" w:rsidP="002A4853">
      <w:pPr>
        <w:pStyle w:val="Heading3"/>
      </w:pPr>
      <w:r w:rsidRPr="002A4853">
        <w:t xml:space="preserve">    </w:t>
      </w:r>
      <w:proofErr w:type="spellStart"/>
      <w:r w:rsidRPr="002A4853">
        <w:t>js</w:t>
      </w:r>
      <w:proofErr w:type="spellEnd"/>
      <w:r w:rsidRPr="002A4853">
        <w:t>/</w:t>
      </w:r>
    </w:p>
    <w:p w14:paraId="11835C24" w14:textId="77777777" w:rsidR="002A4853" w:rsidRPr="002A4853" w:rsidRDefault="002A4853" w:rsidP="002A4853">
      <w:pPr>
        <w:pStyle w:val="Heading3"/>
      </w:pPr>
      <w:r w:rsidRPr="002A4853">
        <w:t xml:space="preserve">        script.js</w:t>
      </w:r>
    </w:p>
    <w:p w14:paraId="7772799C" w14:textId="77777777" w:rsidR="002A4853" w:rsidRPr="002A4853" w:rsidRDefault="002A4853" w:rsidP="002A4853">
      <w:pPr>
        <w:pStyle w:val="Heading3"/>
      </w:pPr>
      <w:r w:rsidRPr="002A4853">
        <w:t xml:space="preserve">    data/</w:t>
      </w:r>
    </w:p>
    <w:p w14:paraId="7DB06023" w14:textId="77777777" w:rsidR="002A4853" w:rsidRPr="002A4853" w:rsidRDefault="002A4853" w:rsidP="002A4853">
      <w:pPr>
        <w:pStyle w:val="Heading3"/>
      </w:pPr>
      <w:r w:rsidRPr="002A4853">
        <w:t xml:space="preserve">        </w:t>
      </w:r>
      <w:proofErr w:type="spellStart"/>
      <w:proofErr w:type="gramStart"/>
      <w:r w:rsidRPr="002A4853">
        <w:t>sample.json</w:t>
      </w:r>
      <w:proofErr w:type="spellEnd"/>
      <w:proofErr w:type="gramEnd"/>
    </w:p>
    <w:p w14:paraId="72651254" w14:textId="77777777" w:rsidR="002A4853" w:rsidRPr="002A4853" w:rsidRDefault="002A4853" w:rsidP="002A4853">
      <w:pPr>
        <w:pStyle w:val="Heading3"/>
      </w:pPr>
      <w:r w:rsidRPr="002A4853">
        <w:t>Open it in VS Code and make sure Live Server works.</w:t>
      </w:r>
    </w:p>
    <w:p w14:paraId="2A7D04D9" w14:textId="77777777" w:rsidR="002A4853" w:rsidRPr="002A4853" w:rsidRDefault="00000000" w:rsidP="002A4853">
      <w:pPr>
        <w:pStyle w:val="Heading3"/>
      </w:pPr>
      <w:r>
        <w:pict w14:anchorId="009882ED">
          <v:rect id="_x0000_i1025" style="width:0;height:1.5pt" o:hralign="center" o:hrstd="t" o:hr="t" fillcolor="#a0a0a0" stroked="f"/>
        </w:pict>
      </w:r>
    </w:p>
    <w:p w14:paraId="192FB4B4" w14:textId="77777777" w:rsidR="002A4853" w:rsidRPr="002A4853" w:rsidRDefault="002A4853" w:rsidP="002A4853">
      <w:pPr>
        <w:pStyle w:val="Heading3"/>
        <w:rPr>
          <w:b/>
          <w:bCs/>
        </w:rPr>
      </w:pPr>
      <w:r w:rsidRPr="002A4853">
        <w:rPr>
          <w:b/>
          <w:bCs/>
        </w:rPr>
        <w:t>2. Create the Real Project Folder</w:t>
      </w:r>
    </w:p>
    <w:p w14:paraId="563415E3" w14:textId="77777777" w:rsidR="002A4853" w:rsidRPr="002A4853" w:rsidRDefault="002A4853" w:rsidP="002A4853">
      <w:pPr>
        <w:pStyle w:val="Heading3"/>
      </w:pPr>
      <w:r w:rsidRPr="002A4853">
        <w:t>Something like:</w:t>
      </w:r>
    </w:p>
    <w:p w14:paraId="27387DA8" w14:textId="77777777" w:rsidR="002A4853" w:rsidRPr="002A4853" w:rsidRDefault="002A4853" w:rsidP="002A4853">
      <w:pPr>
        <w:pStyle w:val="Heading3"/>
      </w:pPr>
      <w:proofErr w:type="spellStart"/>
      <w:r w:rsidRPr="002A4853">
        <w:t>SpotTheSigns</w:t>
      </w:r>
      <w:proofErr w:type="spellEnd"/>
      <w:r w:rsidRPr="002A4853">
        <w:t>/</w:t>
      </w:r>
    </w:p>
    <w:p w14:paraId="3D3967DA" w14:textId="77777777" w:rsidR="002A4853" w:rsidRPr="002A4853" w:rsidRDefault="002A4853" w:rsidP="002A4853">
      <w:pPr>
        <w:pStyle w:val="Heading3"/>
      </w:pPr>
    </w:p>
    <w:p w14:paraId="5E51FD85" w14:textId="77777777" w:rsidR="002A4853" w:rsidRPr="002A4853" w:rsidRDefault="002A4853" w:rsidP="002A4853">
      <w:pPr>
        <w:pStyle w:val="Heading3"/>
      </w:pPr>
      <w:r w:rsidRPr="002A4853">
        <w:t xml:space="preserve">    index.html</w:t>
      </w:r>
    </w:p>
    <w:p w14:paraId="0A77C3AB" w14:textId="77777777" w:rsidR="002A4853" w:rsidRPr="002A4853" w:rsidRDefault="002A4853" w:rsidP="002A4853">
      <w:pPr>
        <w:pStyle w:val="Heading3"/>
      </w:pPr>
    </w:p>
    <w:p w14:paraId="2F9A1D43" w14:textId="77777777" w:rsidR="002A4853" w:rsidRPr="002A4853" w:rsidRDefault="002A4853" w:rsidP="002A4853">
      <w:pPr>
        <w:pStyle w:val="Heading3"/>
      </w:pPr>
      <w:r w:rsidRPr="002A4853">
        <w:t xml:space="preserve">    </w:t>
      </w:r>
      <w:proofErr w:type="spellStart"/>
      <w:r w:rsidRPr="002A4853">
        <w:t>css</w:t>
      </w:r>
      <w:proofErr w:type="spellEnd"/>
      <w:r w:rsidRPr="002A4853">
        <w:t>/</w:t>
      </w:r>
    </w:p>
    <w:p w14:paraId="46615846" w14:textId="77777777" w:rsidR="002A4853" w:rsidRPr="002A4853" w:rsidRDefault="002A4853" w:rsidP="002A4853">
      <w:pPr>
        <w:pStyle w:val="Heading3"/>
      </w:pPr>
      <w:r w:rsidRPr="002A4853">
        <w:t xml:space="preserve">        style.css</w:t>
      </w:r>
    </w:p>
    <w:p w14:paraId="1F845378" w14:textId="77777777" w:rsidR="002A4853" w:rsidRPr="002A4853" w:rsidRDefault="002A4853" w:rsidP="002A4853">
      <w:pPr>
        <w:pStyle w:val="Heading3"/>
      </w:pPr>
    </w:p>
    <w:p w14:paraId="3282D47F" w14:textId="77777777" w:rsidR="002A4853" w:rsidRPr="002A4853" w:rsidRDefault="002A4853" w:rsidP="002A4853">
      <w:pPr>
        <w:pStyle w:val="Heading3"/>
      </w:pPr>
      <w:r w:rsidRPr="002A4853">
        <w:lastRenderedPageBreak/>
        <w:t xml:space="preserve">    </w:t>
      </w:r>
      <w:proofErr w:type="spellStart"/>
      <w:r w:rsidRPr="002A4853">
        <w:t>js</w:t>
      </w:r>
      <w:proofErr w:type="spellEnd"/>
      <w:r w:rsidRPr="002A4853">
        <w:t>/</w:t>
      </w:r>
    </w:p>
    <w:p w14:paraId="601EE4ED" w14:textId="77777777" w:rsidR="002A4853" w:rsidRPr="002A4853" w:rsidRDefault="002A4853" w:rsidP="002A4853">
      <w:pPr>
        <w:pStyle w:val="Heading3"/>
      </w:pPr>
      <w:r w:rsidRPr="002A4853">
        <w:t xml:space="preserve">        app.js</w:t>
      </w:r>
    </w:p>
    <w:p w14:paraId="1C413B4E" w14:textId="77777777" w:rsidR="002A4853" w:rsidRPr="002A4853" w:rsidRDefault="002A4853" w:rsidP="002A4853">
      <w:pPr>
        <w:pStyle w:val="Heading3"/>
      </w:pPr>
      <w:r w:rsidRPr="002A4853">
        <w:t xml:space="preserve">        dataLoader.js</w:t>
      </w:r>
    </w:p>
    <w:p w14:paraId="0D8CE5B2" w14:textId="77777777" w:rsidR="002A4853" w:rsidRPr="002A4853" w:rsidRDefault="002A4853" w:rsidP="002A4853">
      <w:pPr>
        <w:pStyle w:val="Heading3"/>
      </w:pPr>
      <w:r w:rsidRPr="002A4853">
        <w:t xml:space="preserve">        activityManager.js</w:t>
      </w:r>
    </w:p>
    <w:p w14:paraId="7154A6A4" w14:textId="77777777" w:rsidR="002A4853" w:rsidRPr="002A4853" w:rsidRDefault="002A4853" w:rsidP="002A4853">
      <w:pPr>
        <w:pStyle w:val="Heading3"/>
      </w:pPr>
    </w:p>
    <w:p w14:paraId="5789DEA2" w14:textId="77777777" w:rsidR="002A4853" w:rsidRPr="002A4853" w:rsidRDefault="002A4853" w:rsidP="002A4853">
      <w:pPr>
        <w:pStyle w:val="Heading3"/>
      </w:pPr>
      <w:r w:rsidRPr="002A4853">
        <w:t xml:space="preserve">    data/</w:t>
      </w:r>
    </w:p>
    <w:p w14:paraId="5F2ECCD5" w14:textId="77777777" w:rsidR="002A4853" w:rsidRPr="002A4853" w:rsidRDefault="002A4853" w:rsidP="002A4853">
      <w:pPr>
        <w:pStyle w:val="Heading3"/>
      </w:pPr>
      <w:r w:rsidRPr="002A4853">
        <w:t xml:space="preserve">        </w:t>
      </w:r>
      <w:proofErr w:type="spellStart"/>
      <w:proofErr w:type="gramStart"/>
      <w:r w:rsidRPr="002A4853">
        <w:t>activities.json</w:t>
      </w:r>
      <w:proofErr w:type="spellEnd"/>
      <w:proofErr w:type="gramEnd"/>
    </w:p>
    <w:p w14:paraId="2174FB5F" w14:textId="77777777" w:rsidR="002A4853" w:rsidRPr="002A4853" w:rsidRDefault="002A4853" w:rsidP="002A4853">
      <w:pPr>
        <w:pStyle w:val="Heading3"/>
      </w:pPr>
    </w:p>
    <w:p w14:paraId="1FDC25E2" w14:textId="77777777" w:rsidR="002A4853" w:rsidRPr="002A4853" w:rsidRDefault="002A4853" w:rsidP="002A4853">
      <w:pPr>
        <w:pStyle w:val="Heading3"/>
      </w:pPr>
      <w:r w:rsidRPr="002A4853">
        <w:t xml:space="preserve">    images/</w:t>
      </w:r>
    </w:p>
    <w:p w14:paraId="5BA615AF" w14:textId="77777777" w:rsidR="002A4853" w:rsidRPr="002A4853" w:rsidRDefault="002A4853" w:rsidP="002A4853">
      <w:pPr>
        <w:pStyle w:val="Heading3"/>
      </w:pPr>
      <w:r w:rsidRPr="002A4853">
        <w:t xml:space="preserve">        avatars/</w:t>
      </w:r>
    </w:p>
    <w:p w14:paraId="0D9AB876" w14:textId="77777777" w:rsidR="002A4853" w:rsidRPr="002A4853" w:rsidRDefault="002A4853" w:rsidP="002A4853">
      <w:pPr>
        <w:pStyle w:val="Heading3"/>
      </w:pPr>
      <w:r w:rsidRPr="002A4853">
        <w:t xml:space="preserve">        icons/</w:t>
      </w:r>
    </w:p>
    <w:p w14:paraId="03A35133" w14:textId="77777777" w:rsidR="002A4853" w:rsidRPr="002A4853" w:rsidRDefault="002A4853" w:rsidP="002A4853">
      <w:pPr>
        <w:pStyle w:val="Heading3"/>
      </w:pPr>
    </w:p>
    <w:p w14:paraId="2B6ECC33" w14:textId="77777777" w:rsidR="002A4853" w:rsidRPr="002A4853" w:rsidRDefault="002A4853" w:rsidP="002A4853">
      <w:pPr>
        <w:pStyle w:val="Heading3"/>
      </w:pPr>
      <w:r w:rsidRPr="002A4853">
        <w:t xml:space="preserve">    docs/</w:t>
      </w:r>
    </w:p>
    <w:p w14:paraId="549C7C9E" w14:textId="77777777" w:rsidR="002A4853" w:rsidRPr="002A4853" w:rsidRDefault="002A4853" w:rsidP="002A4853">
      <w:pPr>
        <w:pStyle w:val="Heading3"/>
      </w:pPr>
      <w:r w:rsidRPr="002A4853">
        <w:t xml:space="preserve">        SDD</w:t>
      </w:r>
    </w:p>
    <w:p w14:paraId="1265AD2A" w14:textId="77777777" w:rsidR="002A4853" w:rsidRPr="002A4853" w:rsidRDefault="002A4853" w:rsidP="002A4853">
      <w:pPr>
        <w:pStyle w:val="Heading3"/>
      </w:pPr>
      <w:r w:rsidRPr="002A4853">
        <w:t xml:space="preserve">        diagrams</w:t>
      </w:r>
    </w:p>
    <w:p w14:paraId="61B0F015" w14:textId="77777777" w:rsidR="002A4853" w:rsidRPr="002A4853" w:rsidRDefault="002A4853" w:rsidP="002A4853">
      <w:pPr>
        <w:pStyle w:val="Heading3"/>
      </w:pPr>
      <w:r w:rsidRPr="002A4853">
        <w:t>Nothing fancy.</w:t>
      </w:r>
    </w:p>
    <w:p w14:paraId="5BF74EF0" w14:textId="77777777" w:rsidR="002A4853" w:rsidRPr="002A4853" w:rsidRDefault="00000000" w:rsidP="002A4853">
      <w:pPr>
        <w:pStyle w:val="Heading3"/>
      </w:pPr>
      <w:r>
        <w:pict w14:anchorId="75E35DB7">
          <v:rect id="_x0000_i1026" style="width:0;height:1.5pt" o:hralign="center" o:hrstd="t" o:hr="t" fillcolor="#a0a0a0" stroked="f"/>
        </w:pict>
      </w:r>
    </w:p>
    <w:p w14:paraId="399C29F3" w14:textId="77777777" w:rsidR="002A4853" w:rsidRPr="002A4853" w:rsidRDefault="002A4853" w:rsidP="002A4853">
      <w:pPr>
        <w:pStyle w:val="Heading3"/>
        <w:rPr>
          <w:b/>
          <w:bCs/>
        </w:rPr>
      </w:pPr>
      <w:r w:rsidRPr="002A4853">
        <w:rPr>
          <w:b/>
          <w:bCs/>
        </w:rPr>
        <w:t>3. GitHub</w:t>
      </w:r>
    </w:p>
    <w:p w14:paraId="3702242C" w14:textId="77777777" w:rsidR="002A4853" w:rsidRPr="002A4853" w:rsidRDefault="002A4853" w:rsidP="002A4853">
      <w:pPr>
        <w:pStyle w:val="Heading3"/>
      </w:pPr>
      <w:r w:rsidRPr="002A4853">
        <w:t>This is probably the most valuable thing to get ready.</w:t>
      </w:r>
    </w:p>
    <w:p w14:paraId="68327E1B" w14:textId="77777777" w:rsidR="002A4853" w:rsidRPr="002A4853" w:rsidRDefault="002A4853" w:rsidP="002A4853">
      <w:pPr>
        <w:pStyle w:val="Heading3"/>
      </w:pPr>
      <w:r w:rsidRPr="002A4853">
        <w:t>Create:</w:t>
      </w:r>
    </w:p>
    <w:p w14:paraId="741CAEA4" w14:textId="77777777" w:rsidR="002A4853" w:rsidRPr="002A4853" w:rsidRDefault="002A4853" w:rsidP="002A4853">
      <w:pPr>
        <w:pStyle w:val="Heading3"/>
      </w:pPr>
      <w:proofErr w:type="spellStart"/>
      <w:r w:rsidRPr="002A4853">
        <w:t>SpotTheSigns</w:t>
      </w:r>
      <w:proofErr w:type="spellEnd"/>
    </w:p>
    <w:p w14:paraId="0B64CBCF" w14:textId="77777777" w:rsidR="002A4853" w:rsidRPr="002A4853" w:rsidRDefault="002A4853" w:rsidP="002A4853">
      <w:pPr>
        <w:pStyle w:val="Heading3"/>
      </w:pPr>
      <w:r w:rsidRPr="002A4853">
        <w:t>repository.</w:t>
      </w:r>
    </w:p>
    <w:p w14:paraId="34EB6BFD" w14:textId="77777777" w:rsidR="002A4853" w:rsidRPr="002A4853" w:rsidRDefault="002A4853" w:rsidP="002A4853">
      <w:pPr>
        <w:pStyle w:val="Heading3"/>
      </w:pPr>
      <w:r w:rsidRPr="002A4853">
        <w:t>Then practice:</w:t>
      </w:r>
    </w:p>
    <w:p w14:paraId="469A8DB2" w14:textId="77777777" w:rsidR="002A4853" w:rsidRPr="002A4853" w:rsidRDefault="002A4853" w:rsidP="002A4853">
      <w:pPr>
        <w:pStyle w:val="Heading3"/>
      </w:pPr>
      <w:r w:rsidRPr="002A4853">
        <w:t xml:space="preserve">git </w:t>
      </w:r>
      <w:proofErr w:type="spellStart"/>
      <w:r w:rsidRPr="002A4853">
        <w:t>init</w:t>
      </w:r>
      <w:proofErr w:type="spellEnd"/>
    </w:p>
    <w:p w14:paraId="323AB5C3" w14:textId="77777777" w:rsidR="002A4853" w:rsidRPr="002A4853" w:rsidRDefault="002A4853" w:rsidP="002A4853">
      <w:pPr>
        <w:pStyle w:val="Heading3"/>
      </w:pPr>
      <w:r w:rsidRPr="002A4853">
        <w:t xml:space="preserve">git </w:t>
      </w:r>
      <w:proofErr w:type="gramStart"/>
      <w:r w:rsidRPr="002A4853">
        <w:t>add .</w:t>
      </w:r>
      <w:proofErr w:type="gramEnd"/>
    </w:p>
    <w:p w14:paraId="115BDA5A" w14:textId="77777777" w:rsidR="002A4853" w:rsidRPr="002A4853" w:rsidRDefault="002A4853" w:rsidP="002A4853">
      <w:pPr>
        <w:pStyle w:val="Heading3"/>
      </w:pPr>
      <w:r w:rsidRPr="002A4853">
        <w:t>git commit -m "Initial project setup"</w:t>
      </w:r>
    </w:p>
    <w:p w14:paraId="0BD46060" w14:textId="77777777" w:rsidR="002A4853" w:rsidRPr="002A4853" w:rsidRDefault="002A4853" w:rsidP="002A4853">
      <w:pPr>
        <w:pStyle w:val="Heading3"/>
      </w:pPr>
      <w:r w:rsidRPr="002A4853">
        <w:t>git push</w:t>
      </w:r>
    </w:p>
    <w:p w14:paraId="6D8206C2" w14:textId="77777777" w:rsidR="002A4853" w:rsidRPr="002A4853" w:rsidRDefault="002A4853" w:rsidP="002A4853">
      <w:pPr>
        <w:pStyle w:val="Heading3"/>
      </w:pPr>
      <w:r w:rsidRPr="002A4853">
        <w:t>You don't want your first Git experience to happen after you've written code.</w:t>
      </w:r>
    </w:p>
    <w:p w14:paraId="304A300C" w14:textId="77777777" w:rsidR="002A4853" w:rsidRPr="002A4853" w:rsidRDefault="002A4853" w:rsidP="002A4853">
      <w:pPr>
        <w:pStyle w:val="Heading3"/>
      </w:pPr>
      <w:r w:rsidRPr="002A4853">
        <w:t>I know Git has been one of those things that feels like wizardry wrapped in duct tape for you. Better to fight it now than during a deadline.</w:t>
      </w:r>
    </w:p>
    <w:p w14:paraId="292201AB" w14:textId="77777777" w:rsidR="002A4853" w:rsidRPr="002A4853" w:rsidRDefault="00000000" w:rsidP="002A4853">
      <w:pPr>
        <w:pStyle w:val="Heading3"/>
      </w:pPr>
      <w:r>
        <w:lastRenderedPageBreak/>
        <w:pict w14:anchorId="2E8F2859">
          <v:rect id="_x0000_i1027" style="width:0;height:1.5pt" o:hralign="center" o:hrstd="t" o:hr="t" fillcolor="#a0a0a0" stroked="f"/>
        </w:pict>
      </w:r>
    </w:p>
    <w:p w14:paraId="18A6D7A3" w14:textId="77777777" w:rsidR="002A4853" w:rsidRPr="002A4853" w:rsidRDefault="002A4853" w:rsidP="002A4853">
      <w:pPr>
        <w:pStyle w:val="Heading3"/>
        <w:rPr>
          <w:b/>
          <w:bCs/>
        </w:rPr>
      </w:pPr>
      <w:r w:rsidRPr="002A4853">
        <w:rPr>
          <w:b/>
          <w:bCs/>
        </w:rPr>
        <w:t>4. Decide Where It Lives</w:t>
      </w:r>
    </w:p>
    <w:p w14:paraId="53AB4BE0" w14:textId="77777777" w:rsidR="002A4853" w:rsidRPr="002A4853" w:rsidRDefault="002A4853" w:rsidP="002A4853">
      <w:pPr>
        <w:pStyle w:val="Heading3"/>
      </w:pPr>
      <w:r w:rsidRPr="002A4853">
        <w:t>You already have a huge advantage because your project is:</w:t>
      </w:r>
    </w:p>
    <w:p w14:paraId="6D8AAB09" w14:textId="77777777" w:rsidR="002A4853" w:rsidRPr="002A4853" w:rsidRDefault="002A4853" w:rsidP="002A4853">
      <w:pPr>
        <w:pStyle w:val="Heading3"/>
        <w:numPr>
          <w:ilvl w:val="0"/>
          <w:numId w:val="2"/>
        </w:numPr>
      </w:pPr>
      <w:r w:rsidRPr="002A4853">
        <w:t>HTML</w:t>
      </w:r>
    </w:p>
    <w:p w14:paraId="7BD0703A" w14:textId="77777777" w:rsidR="002A4853" w:rsidRPr="002A4853" w:rsidRDefault="002A4853" w:rsidP="002A4853">
      <w:pPr>
        <w:pStyle w:val="Heading3"/>
        <w:numPr>
          <w:ilvl w:val="0"/>
          <w:numId w:val="2"/>
        </w:numPr>
      </w:pPr>
      <w:r w:rsidRPr="002A4853">
        <w:t>CSS</w:t>
      </w:r>
    </w:p>
    <w:p w14:paraId="066E59EF" w14:textId="77777777" w:rsidR="002A4853" w:rsidRPr="002A4853" w:rsidRDefault="002A4853" w:rsidP="002A4853">
      <w:pPr>
        <w:pStyle w:val="Heading3"/>
        <w:numPr>
          <w:ilvl w:val="0"/>
          <w:numId w:val="2"/>
        </w:numPr>
      </w:pPr>
      <w:r w:rsidRPr="002A4853">
        <w:t>JavaScript</w:t>
      </w:r>
    </w:p>
    <w:p w14:paraId="527CD8D9" w14:textId="77777777" w:rsidR="002A4853" w:rsidRPr="002A4853" w:rsidRDefault="002A4853" w:rsidP="002A4853">
      <w:pPr>
        <w:pStyle w:val="Heading3"/>
        <w:numPr>
          <w:ilvl w:val="0"/>
          <w:numId w:val="2"/>
        </w:numPr>
      </w:pPr>
      <w:r w:rsidRPr="002A4853">
        <w:t>JSON</w:t>
      </w:r>
    </w:p>
    <w:p w14:paraId="1A97F16C" w14:textId="77777777" w:rsidR="002A4853" w:rsidRPr="002A4853" w:rsidRDefault="002A4853" w:rsidP="002A4853">
      <w:pPr>
        <w:pStyle w:val="Heading3"/>
      </w:pPr>
      <w:r w:rsidRPr="002A4853">
        <w:t>No database.</w:t>
      </w:r>
      <w:r w:rsidRPr="002A4853">
        <w:br/>
        <w:t>No authentication.</w:t>
      </w:r>
      <w:r w:rsidRPr="002A4853">
        <w:br/>
        <w:t>No PHP requirement.</w:t>
      </w:r>
    </w:p>
    <w:p w14:paraId="521587FC" w14:textId="77777777" w:rsidR="002A4853" w:rsidRPr="002A4853" w:rsidRDefault="002A4853" w:rsidP="002A4853">
      <w:pPr>
        <w:pStyle w:val="Heading3"/>
      </w:pPr>
      <w:r w:rsidRPr="002A4853">
        <w:t>Honestly, this project could run directly from:</w:t>
      </w:r>
    </w:p>
    <w:p w14:paraId="1F0EC0E4" w14:textId="77777777" w:rsidR="002A4853" w:rsidRPr="002A4853" w:rsidRDefault="002A4853" w:rsidP="002A4853">
      <w:pPr>
        <w:pStyle w:val="Heading3"/>
        <w:numPr>
          <w:ilvl w:val="0"/>
          <w:numId w:val="3"/>
        </w:numPr>
      </w:pPr>
      <w:r w:rsidRPr="002A4853">
        <w:t>GitHub Pages</w:t>
      </w:r>
    </w:p>
    <w:p w14:paraId="140AA55A" w14:textId="77777777" w:rsidR="002A4853" w:rsidRPr="002A4853" w:rsidRDefault="002A4853" w:rsidP="002A4853">
      <w:pPr>
        <w:pStyle w:val="Heading3"/>
        <w:numPr>
          <w:ilvl w:val="0"/>
          <w:numId w:val="3"/>
        </w:numPr>
      </w:pPr>
      <w:r w:rsidRPr="002A4853">
        <w:t>Local files</w:t>
      </w:r>
    </w:p>
    <w:p w14:paraId="77761BD9" w14:textId="77777777" w:rsidR="002A4853" w:rsidRPr="002A4853" w:rsidRDefault="002A4853" w:rsidP="002A4853">
      <w:pPr>
        <w:pStyle w:val="Heading3"/>
        <w:numPr>
          <w:ilvl w:val="0"/>
          <w:numId w:val="3"/>
        </w:numPr>
      </w:pPr>
      <w:r w:rsidRPr="002A4853">
        <w:t>WAMP</w:t>
      </w:r>
    </w:p>
    <w:p w14:paraId="09174FD8" w14:textId="77777777" w:rsidR="002A4853" w:rsidRPr="002A4853" w:rsidRDefault="002A4853" w:rsidP="002A4853">
      <w:pPr>
        <w:pStyle w:val="Heading3"/>
        <w:numPr>
          <w:ilvl w:val="0"/>
          <w:numId w:val="3"/>
        </w:numPr>
      </w:pPr>
      <w:r w:rsidRPr="002A4853">
        <w:t>Any web server</w:t>
      </w:r>
    </w:p>
    <w:p w14:paraId="5E5EB642" w14:textId="77777777" w:rsidR="002A4853" w:rsidRPr="002A4853" w:rsidRDefault="002A4853" w:rsidP="002A4853">
      <w:pPr>
        <w:pStyle w:val="Heading3"/>
      </w:pPr>
      <w:r w:rsidRPr="002A4853">
        <w:t>I would still use WAMP locally because you already have it working.</w:t>
      </w:r>
    </w:p>
    <w:p w14:paraId="7282E2EE" w14:textId="77777777" w:rsidR="002A4853" w:rsidRPr="002A4853" w:rsidRDefault="00000000" w:rsidP="002A4853">
      <w:pPr>
        <w:pStyle w:val="Heading3"/>
      </w:pPr>
      <w:r>
        <w:pict w14:anchorId="450BAEE1">
          <v:rect id="_x0000_i1028" style="width:0;height:1.5pt" o:hralign="center" o:hrstd="t" o:hr="t" fillcolor="#a0a0a0" stroked="f"/>
        </w:pict>
      </w:r>
    </w:p>
    <w:p w14:paraId="2248C650" w14:textId="77777777" w:rsidR="002A4853" w:rsidRPr="002A4853" w:rsidRDefault="002A4853" w:rsidP="002A4853">
      <w:pPr>
        <w:pStyle w:val="Heading3"/>
        <w:rPr>
          <w:b/>
          <w:bCs/>
        </w:rPr>
      </w:pPr>
      <w:r w:rsidRPr="002A4853">
        <w:rPr>
          <w:b/>
          <w:bCs/>
        </w:rPr>
        <w:t>5. Make the JSON Now</w:t>
      </w:r>
    </w:p>
    <w:p w14:paraId="5CECBCA8" w14:textId="77777777" w:rsidR="002A4853" w:rsidRPr="002A4853" w:rsidRDefault="002A4853" w:rsidP="002A4853">
      <w:pPr>
        <w:pStyle w:val="Heading3"/>
      </w:pPr>
      <w:r w:rsidRPr="002A4853">
        <w:t>This is the one thing I would absolutely do before coding.</w:t>
      </w:r>
    </w:p>
    <w:p w14:paraId="010E71D2" w14:textId="77777777" w:rsidR="002A4853" w:rsidRPr="002A4853" w:rsidRDefault="002A4853" w:rsidP="002A4853">
      <w:pPr>
        <w:pStyle w:val="Heading3"/>
      </w:pPr>
      <w:r w:rsidRPr="002A4853">
        <w:t>Create:</w:t>
      </w:r>
    </w:p>
    <w:p w14:paraId="22313146" w14:textId="77777777" w:rsidR="002A4853" w:rsidRPr="002A4853" w:rsidRDefault="002A4853" w:rsidP="002A4853">
      <w:pPr>
        <w:pStyle w:val="Heading3"/>
      </w:pPr>
      <w:r w:rsidRPr="002A4853">
        <w:t>{</w:t>
      </w:r>
    </w:p>
    <w:p w14:paraId="543C15CF" w14:textId="77777777" w:rsidR="002A4853" w:rsidRPr="002A4853" w:rsidRDefault="002A4853" w:rsidP="002A4853">
      <w:pPr>
        <w:pStyle w:val="Heading3"/>
      </w:pPr>
      <w:r w:rsidRPr="002A4853">
        <w:t xml:space="preserve">  "activities": [</w:t>
      </w:r>
    </w:p>
    <w:p w14:paraId="201D8134" w14:textId="77777777" w:rsidR="002A4853" w:rsidRPr="002A4853" w:rsidRDefault="002A4853" w:rsidP="002A4853">
      <w:pPr>
        <w:pStyle w:val="Heading3"/>
      </w:pPr>
      <w:r w:rsidRPr="002A4853">
        <w:t xml:space="preserve">    {</w:t>
      </w:r>
    </w:p>
    <w:p w14:paraId="26F25F57" w14:textId="77777777" w:rsidR="002A4853" w:rsidRPr="002A4853" w:rsidRDefault="002A4853" w:rsidP="002A4853">
      <w:pPr>
        <w:pStyle w:val="Heading3"/>
      </w:pPr>
      <w:r w:rsidRPr="002A4853">
        <w:t xml:space="preserve">      "id": 1,</w:t>
      </w:r>
    </w:p>
    <w:p w14:paraId="3B404FF7" w14:textId="77777777" w:rsidR="002A4853" w:rsidRPr="002A4853" w:rsidRDefault="002A4853" w:rsidP="002A4853">
      <w:pPr>
        <w:pStyle w:val="Heading3"/>
      </w:pPr>
      <w:r w:rsidRPr="002A4853">
        <w:t xml:space="preserve">      "type": "</w:t>
      </w:r>
      <w:proofErr w:type="spellStart"/>
      <w:r w:rsidRPr="002A4853">
        <w:t>myth_fact</w:t>
      </w:r>
      <w:proofErr w:type="spellEnd"/>
      <w:r w:rsidRPr="002A4853">
        <w:t>",</w:t>
      </w:r>
    </w:p>
    <w:p w14:paraId="2D489BE3" w14:textId="77777777" w:rsidR="002A4853" w:rsidRPr="002A4853" w:rsidRDefault="002A4853" w:rsidP="002A4853">
      <w:pPr>
        <w:pStyle w:val="Heading3"/>
      </w:pPr>
      <w:r w:rsidRPr="002A4853">
        <w:t xml:space="preserve">      "question": "Human trafficking always involves kidnapping.",</w:t>
      </w:r>
    </w:p>
    <w:p w14:paraId="55910F2F" w14:textId="77777777" w:rsidR="002A4853" w:rsidRPr="002A4853" w:rsidRDefault="002A4853" w:rsidP="002A4853">
      <w:pPr>
        <w:pStyle w:val="Heading3"/>
      </w:pPr>
      <w:r w:rsidRPr="002A4853">
        <w:t xml:space="preserve">      "</w:t>
      </w:r>
      <w:proofErr w:type="spellStart"/>
      <w:r w:rsidRPr="002A4853">
        <w:t>correctAnswer</w:t>
      </w:r>
      <w:proofErr w:type="spellEnd"/>
      <w:r w:rsidRPr="002A4853">
        <w:t>": false,</w:t>
      </w:r>
    </w:p>
    <w:p w14:paraId="39004EFF" w14:textId="77777777" w:rsidR="002A4853" w:rsidRPr="002A4853" w:rsidRDefault="002A4853" w:rsidP="002A4853">
      <w:pPr>
        <w:pStyle w:val="Heading3"/>
      </w:pPr>
      <w:r w:rsidRPr="002A4853">
        <w:t xml:space="preserve">      "feedback": "Most trafficking victims know their trafficker."</w:t>
      </w:r>
    </w:p>
    <w:p w14:paraId="5BE36D11" w14:textId="77777777" w:rsidR="002A4853" w:rsidRPr="002A4853" w:rsidRDefault="002A4853" w:rsidP="002A4853">
      <w:pPr>
        <w:pStyle w:val="Heading3"/>
      </w:pPr>
      <w:r w:rsidRPr="002A4853">
        <w:t xml:space="preserve">    }</w:t>
      </w:r>
    </w:p>
    <w:p w14:paraId="3EDC1C9D" w14:textId="77777777" w:rsidR="002A4853" w:rsidRPr="002A4853" w:rsidRDefault="002A4853" w:rsidP="002A4853">
      <w:pPr>
        <w:pStyle w:val="Heading3"/>
      </w:pPr>
      <w:r w:rsidRPr="002A4853">
        <w:t xml:space="preserve">  ]</w:t>
      </w:r>
    </w:p>
    <w:p w14:paraId="1D427B0B" w14:textId="77777777" w:rsidR="002A4853" w:rsidRPr="002A4853" w:rsidRDefault="002A4853" w:rsidP="002A4853">
      <w:pPr>
        <w:pStyle w:val="Heading3"/>
      </w:pPr>
      <w:r w:rsidRPr="002A4853">
        <w:lastRenderedPageBreak/>
        <w:t>}</w:t>
      </w:r>
    </w:p>
    <w:p w14:paraId="1A771DD4" w14:textId="77777777" w:rsidR="002A4853" w:rsidRPr="002A4853" w:rsidRDefault="002A4853" w:rsidP="002A4853">
      <w:pPr>
        <w:pStyle w:val="Heading3"/>
      </w:pPr>
      <w:r w:rsidRPr="002A4853">
        <w:t>Even if it's just three questions.</w:t>
      </w:r>
    </w:p>
    <w:p w14:paraId="66C016C5" w14:textId="77777777" w:rsidR="002A4853" w:rsidRPr="002A4853" w:rsidRDefault="002A4853" w:rsidP="002A4853">
      <w:pPr>
        <w:pStyle w:val="Heading3"/>
      </w:pPr>
      <w:r w:rsidRPr="002A4853">
        <w:t>Because your entire application revolves around loading and displaying content from JSON. Once that's working, most of the project becomes UI.</w:t>
      </w:r>
    </w:p>
    <w:p w14:paraId="72366BB7" w14:textId="77777777" w:rsidR="002A4853" w:rsidRPr="002A4853" w:rsidRDefault="002A4853" w:rsidP="002A4853">
      <w:pPr>
        <w:pStyle w:val="Heading3"/>
      </w:pPr>
      <w:r w:rsidRPr="002A4853">
        <w:t>Your SDD already describes a JSON-based content store and a lightweight browser architecture.</w:t>
      </w:r>
    </w:p>
    <w:p w14:paraId="2CCF37C1" w14:textId="77777777" w:rsidR="002A4853" w:rsidRPr="002A4853" w:rsidRDefault="00000000" w:rsidP="002A4853">
      <w:pPr>
        <w:pStyle w:val="Heading3"/>
      </w:pPr>
      <w:r>
        <w:pict w14:anchorId="6C40D1B1">
          <v:rect id="_x0000_i1029" style="width:0;height:1.5pt" o:hralign="center" o:hrstd="t" o:hr="t" fillcolor="#a0a0a0" stroked="f"/>
        </w:pict>
      </w:r>
    </w:p>
    <w:p w14:paraId="249AACB9" w14:textId="77777777" w:rsidR="002A4853" w:rsidRPr="002A4853" w:rsidRDefault="002A4853" w:rsidP="002A4853">
      <w:pPr>
        <w:pStyle w:val="Heading3"/>
        <w:rPr>
          <w:b/>
          <w:bCs/>
        </w:rPr>
      </w:pPr>
      <w:r w:rsidRPr="002A4853">
        <w:rPr>
          <w:b/>
          <w:bCs/>
        </w:rPr>
        <w:t>6. Make a Project Board</w:t>
      </w:r>
    </w:p>
    <w:p w14:paraId="5CE1053B" w14:textId="77777777" w:rsidR="002A4853" w:rsidRPr="002A4853" w:rsidRDefault="002A4853" w:rsidP="002A4853">
      <w:pPr>
        <w:pStyle w:val="Heading3"/>
      </w:pPr>
      <w:r w:rsidRPr="002A4853">
        <w:t>Even a text file.</w:t>
      </w:r>
    </w:p>
    <w:p w14:paraId="3F9281F9" w14:textId="77777777" w:rsidR="002A4853" w:rsidRPr="002A4853" w:rsidRDefault="002A4853" w:rsidP="002A4853">
      <w:pPr>
        <w:pStyle w:val="Heading3"/>
      </w:pPr>
      <w:r w:rsidRPr="002A4853">
        <w:t>TO DO</w:t>
      </w:r>
    </w:p>
    <w:p w14:paraId="7291099E" w14:textId="77777777" w:rsidR="002A4853" w:rsidRPr="002A4853" w:rsidRDefault="002A4853" w:rsidP="002A4853">
      <w:pPr>
        <w:pStyle w:val="Heading3"/>
      </w:pPr>
      <w:r w:rsidRPr="002A4853">
        <w:t>-----</w:t>
      </w:r>
    </w:p>
    <w:p w14:paraId="412ADC46" w14:textId="77777777" w:rsidR="002A4853" w:rsidRPr="002A4853" w:rsidRDefault="002A4853" w:rsidP="002A4853">
      <w:pPr>
        <w:pStyle w:val="Heading3"/>
      </w:pPr>
      <w:r w:rsidRPr="002A4853">
        <w:t>Load JSON</w:t>
      </w:r>
    </w:p>
    <w:p w14:paraId="2451363C" w14:textId="77777777" w:rsidR="002A4853" w:rsidRPr="002A4853" w:rsidRDefault="002A4853" w:rsidP="002A4853">
      <w:pPr>
        <w:pStyle w:val="Heading3"/>
      </w:pPr>
      <w:r w:rsidRPr="002A4853">
        <w:t>Display Question</w:t>
      </w:r>
    </w:p>
    <w:p w14:paraId="5A9A563D" w14:textId="77777777" w:rsidR="002A4853" w:rsidRPr="002A4853" w:rsidRDefault="002A4853" w:rsidP="002A4853">
      <w:pPr>
        <w:pStyle w:val="Heading3"/>
      </w:pPr>
      <w:r w:rsidRPr="002A4853">
        <w:t>Answer Buttons</w:t>
      </w:r>
    </w:p>
    <w:p w14:paraId="6DEB5612" w14:textId="77777777" w:rsidR="002A4853" w:rsidRPr="002A4853" w:rsidRDefault="002A4853" w:rsidP="002A4853">
      <w:pPr>
        <w:pStyle w:val="Heading3"/>
      </w:pPr>
      <w:r w:rsidRPr="002A4853">
        <w:t>Feedback Screen</w:t>
      </w:r>
    </w:p>
    <w:p w14:paraId="7851F0AA" w14:textId="77777777" w:rsidR="002A4853" w:rsidRPr="002A4853" w:rsidRDefault="002A4853" w:rsidP="002A4853">
      <w:pPr>
        <w:pStyle w:val="Heading3"/>
      </w:pPr>
      <w:r w:rsidRPr="002A4853">
        <w:t>Next Question</w:t>
      </w:r>
    </w:p>
    <w:p w14:paraId="7A8A9AF9" w14:textId="77777777" w:rsidR="002A4853" w:rsidRPr="002A4853" w:rsidRDefault="002A4853" w:rsidP="002A4853">
      <w:pPr>
        <w:pStyle w:val="Heading3"/>
      </w:pPr>
      <w:r w:rsidRPr="002A4853">
        <w:t>Results Screen</w:t>
      </w:r>
    </w:p>
    <w:p w14:paraId="32682DFB" w14:textId="77777777" w:rsidR="002A4853" w:rsidRPr="002A4853" w:rsidRDefault="002A4853" w:rsidP="002A4853">
      <w:pPr>
        <w:pStyle w:val="Heading3"/>
      </w:pPr>
      <w:r w:rsidRPr="002A4853">
        <w:t>Avatar Expressions</w:t>
      </w:r>
    </w:p>
    <w:p w14:paraId="61B8C2D5" w14:textId="77777777" w:rsidR="002A4853" w:rsidRPr="002A4853" w:rsidRDefault="002A4853" w:rsidP="002A4853">
      <w:pPr>
        <w:pStyle w:val="Heading3"/>
      </w:pPr>
    </w:p>
    <w:p w14:paraId="08175E9E" w14:textId="77777777" w:rsidR="002A4853" w:rsidRPr="002A4853" w:rsidRDefault="002A4853" w:rsidP="002A4853">
      <w:pPr>
        <w:pStyle w:val="Heading3"/>
      </w:pPr>
      <w:r w:rsidRPr="002A4853">
        <w:t>DONE</w:t>
      </w:r>
    </w:p>
    <w:p w14:paraId="039582D5" w14:textId="77777777" w:rsidR="002A4853" w:rsidRPr="002A4853" w:rsidRDefault="002A4853" w:rsidP="002A4853">
      <w:pPr>
        <w:pStyle w:val="Heading3"/>
      </w:pPr>
      <w:r w:rsidRPr="002A4853">
        <w:t>----</w:t>
      </w:r>
    </w:p>
    <w:p w14:paraId="19C8D808" w14:textId="77777777" w:rsidR="002A4853" w:rsidRPr="002A4853" w:rsidRDefault="002A4853" w:rsidP="002A4853">
      <w:pPr>
        <w:pStyle w:val="Heading3"/>
      </w:pPr>
      <w:r w:rsidRPr="002A4853">
        <w:t>Project Setup</w:t>
      </w:r>
    </w:p>
    <w:p w14:paraId="49147CA7" w14:textId="77777777" w:rsidR="002A4853" w:rsidRPr="002A4853" w:rsidRDefault="002A4853" w:rsidP="002A4853">
      <w:pPr>
        <w:pStyle w:val="Heading3"/>
      </w:pPr>
      <w:r w:rsidRPr="002A4853">
        <w:t>GitHub Setup</w:t>
      </w:r>
    </w:p>
    <w:p w14:paraId="31FEF307" w14:textId="77777777" w:rsidR="002A4853" w:rsidRPr="002A4853" w:rsidRDefault="00000000" w:rsidP="002A4853">
      <w:pPr>
        <w:pStyle w:val="Heading3"/>
      </w:pPr>
      <w:r>
        <w:pict w14:anchorId="0DB958FB">
          <v:rect id="_x0000_i1030" style="width:0;height:1.5pt" o:hralign="center" o:hrstd="t" o:hr="t" fillcolor="#a0a0a0" stroked="f"/>
        </w:pict>
      </w:r>
    </w:p>
    <w:p w14:paraId="1CBE1DA6" w14:textId="77777777" w:rsidR="002A4853" w:rsidRPr="002A4853" w:rsidRDefault="002A4853" w:rsidP="002A4853">
      <w:pPr>
        <w:pStyle w:val="Heading3"/>
        <w:rPr>
          <w:b/>
          <w:bCs/>
        </w:rPr>
      </w:pPr>
      <w:r w:rsidRPr="002A4853">
        <w:rPr>
          <w:b/>
          <w:bCs/>
        </w:rPr>
        <w:t>7. Ask PTK Artist For Assets</w:t>
      </w:r>
    </w:p>
    <w:p w14:paraId="4484356F" w14:textId="77777777" w:rsidR="002A4853" w:rsidRPr="002A4853" w:rsidRDefault="002A4853" w:rsidP="002A4853">
      <w:pPr>
        <w:pStyle w:val="Heading3"/>
      </w:pPr>
      <w:r w:rsidRPr="002A4853">
        <w:t>This is the sneaky one.</w:t>
      </w:r>
    </w:p>
    <w:p w14:paraId="1F02ABC8" w14:textId="77777777" w:rsidR="002A4853" w:rsidRPr="002A4853" w:rsidRDefault="002A4853" w:rsidP="002A4853">
      <w:pPr>
        <w:pStyle w:val="Heading3"/>
      </w:pPr>
      <w:r w:rsidRPr="002A4853">
        <w:t xml:space="preserve">You don't </w:t>
      </w:r>
      <w:proofErr w:type="gramStart"/>
      <w:r w:rsidRPr="002A4853">
        <w:t>need final</w:t>
      </w:r>
      <w:proofErr w:type="gramEnd"/>
      <w:r w:rsidRPr="002A4853">
        <w:t xml:space="preserve"> art.</w:t>
      </w:r>
    </w:p>
    <w:p w14:paraId="4484E3EF" w14:textId="77777777" w:rsidR="002A4853" w:rsidRPr="002A4853" w:rsidRDefault="002A4853" w:rsidP="002A4853">
      <w:pPr>
        <w:pStyle w:val="Heading3"/>
      </w:pPr>
      <w:r w:rsidRPr="002A4853">
        <w:t>But if your PTK helper can start producing:</w:t>
      </w:r>
    </w:p>
    <w:p w14:paraId="39291E38" w14:textId="77777777" w:rsidR="002A4853" w:rsidRPr="002A4853" w:rsidRDefault="002A4853" w:rsidP="002A4853">
      <w:pPr>
        <w:pStyle w:val="Heading3"/>
        <w:numPr>
          <w:ilvl w:val="0"/>
          <w:numId w:val="4"/>
        </w:numPr>
      </w:pPr>
      <w:r w:rsidRPr="002A4853">
        <w:t>Neutral avatar</w:t>
      </w:r>
    </w:p>
    <w:p w14:paraId="79790E60" w14:textId="77777777" w:rsidR="002A4853" w:rsidRPr="002A4853" w:rsidRDefault="002A4853" w:rsidP="002A4853">
      <w:pPr>
        <w:pStyle w:val="Heading3"/>
        <w:numPr>
          <w:ilvl w:val="0"/>
          <w:numId w:val="4"/>
        </w:numPr>
      </w:pPr>
      <w:r w:rsidRPr="002A4853">
        <w:t>Happy avatar</w:t>
      </w:r>
    </w:p>
    <w:p w14:paraId="34297662" w14:textId="77777777" w:rsidR="002A4853" w:rsidRPr="002A4853" w:rsidRDefault="002A4853" w:rsidP="002A4853">
      <w:pPr>
        <w:pStyle w:val="Heading3"/>
        <w:numPr>
          <w:ilvl w:val="0"/>
          <w:numId w:val="4"/>
        </w:numPr>
      </w:pPr>
      <w:r w:rsidRPr="002A4853">
        <w:lastRenderedPageBreak/>
        <w:t>Corrective avatar</w:t>
      </w:r>
    </w:p>
    <w:p w14:paraId="35AF4AAB" w14:textId="77777777" w:rsidR="002A4853" w:rsidRPr="002A4853" w:rsidRDefault="002A4853" w:rsidP="002A4853">
      <w:pPr>
        <w:pStyle w:val="Heading3"/>
      </w:pPr>
      <w:proofErr w:type="gramStart"/>
      <w:r w:rsidRPr="002A4853">
        <w:t>you</w:t>
      </w:r>
      <w:proofErr w:type="gramEnd"/>
      <w:r w:rsidRPr="002A4853">
        <w:t xml:space="preserve"> can plug them in later.</w:t>
      </w:r>
    </w:p>
    <w:p w14:paraId="20D05D63" w14:textId="77777777" w:rsidR="002A4853" w:rsidRPr="002A4853" w:rsidRDefault="002A4853" w:rsidP="002A4853">
      <w:pPr>
        <w:pStyle w:val="Heading3"/>
      </w:pPr>
      <w:r w:rsidRPr="002A4853">
        <w:t xml:space="preserve">Your UI document already assumes </w:t>
      </w:r>
      <w:proofErr w:type="gramStart"/>
      <w:r w:rsidRPr="002A4853">
        <w:t>those avatar</w:t>
      </w:r>
      <w:proofErr w:type="gramEnd"/>
      <w:r w:rsidRPr="002A4853">
        <w:t xml:space="preserve"> states exist.</w:t>
      </w:r>
    </w:p>
    <w:p w14:paraId="749B5B94" w14:textId="77777777" w:rsidR="002A4853" w:rsidRPr="002A4853" w:rsidRDefault="00000000" w:rsidP="002A4853">
      <w:pPr>
        <w:pStyle w:val="Heading3"/>
      </w:pPr>
      <w:r>
        <w:pict w14:anchorId="1A975B65">
          <v:rect id="_x0000_i1031" style="width:0;height:1.5pt" o:hralign="center" o:hrstd="t" o:hr="t" fillcolor="#a0a0a0" stroked="f"/>
        </w:pict>
      </w:r>
    </w:p>
    <w:p w14:paraId="07153AF3" w14:textId="77777777" w:rsidR="002A4853" w:rsidRPr="002A4853" w:rsidRDefault="002A4853" w:rsidP="002A4853">
      <w:pPr>
        <w:pStyle w:val="Heading3"/>
      </w:pPr>
      <w:r w:rsidRPr="002A4853">
        <w:t>If Smiley really starts coding next week, I'd expect your first milestone to be incredibly simple:</w:t>
      </w:r>
    </w:p>
    <w:p w14:paraId="54832B42" w14:textId="77777777" w:rsidR="002A4853" w:rsidRPr="002A4853" w:rsidRDefault="002A4853" w:rsidP="002A4853">
      <w:pPr>
        <w:pStyle w:val="Heading3"/>
        <w:numPr>
          <w:ilvl w:val="0"/>
          <w:numId w:val="5"/>
        </w:numPr>
      </w:pPr>
      <w:r w:rsidRPr="002A4853">
        <w:t>Load JSON.</w:t>
      </w:r>
    </w:p>
    <w:p w14:paraId="471F588B" w14:textId="77777777" w:rsidR="002A4853" w:rsidRPr="002A4853" w:rsidRDefault="002A4853" w:rsidP="002A4853">
      <w:pPr>
        <w:pStyle w:val="Heading3"/>
        <w:numPr>
          <w:ilvl w:val="0"/>
          <w:numId w:val="5"/>
        </w:numPr>
      </w:pPr>
      <w:r w:rsidRPr="002A4853">
        <w:t>Display question.</w:t>
      </w:r>
    </w:p>
    <w:p w14:paraId="1894B6F9" w14:textId="77777777" w:rsidR="002A4853" w:rsidRPr="002A4853" w:rsidRDefault="002A4853" w:rsidP="002A4853">
      <w:pPr>
        <w:pStyle w:val="Heading3"/>
        <w:numPr>
          <w:ilvl w:val="0"/>
          <w:numId w:val="5"/>
        </w:numPr>
      </w:pPr>
      <w:r w:rsidRPr="002A4853">
        <w:t>Click answer.</w:t>
      </w:r>
    </w:p>
    <w:p w14:paraId="1C3C2635" w14:textId="77777777" w:rsidR="002A4853" w:rsidRPr="002A4853" w:rsidRDefault="002A4853" w:rsidP="002A4853">
      <w:pPr>
        <w:pStyle w:val="Heading3"/>
        <w:numPr>
          <w:ilvl w:val="0"/>
          <w:numId w:val="5"/>
        </w:numPr>
      </w:pPr>
      <w:r w:rsidRPr="002A4853">
        <w:t>Show feedback.</w:t>
      </w:r>
    </w:p>
    <w:p w14:paraId="4A927820" w14:textId="77777777" w:rsidR="002A4853" w:rsidRPr="002A4853" w:rsidRDefault="002A4853" w:rsidP="002A4853">
      <w:pPr>
        <w:pStyle w:val="Heading3"/>
        <w:numPr>
          <w:ilvl w:val="0"/>
          <w:numId w:val="5"/>
        </w:numPr>
      </w:pPr>
      <w:r w:rsidRPr="002A4853">
        <w:t>Go to next question.</w:t>
      </w:r>
    </w:p>
    <w:p w14:paraId="7017384B" w14:textId="77777777" w:rsidR="002A4853" w:rsidRPr="002A4853" w:rsidRDefault="002A4853" w:rsidP="002A4853">
      <w:pPr>
        <w:pStyle w:val="Heading3"/>
      </w:pPr>
      <w:r w:rsidRPr="002A4853">
        <w:t xml:space="preserve">That's probably 25-30% of the entire capstone right there. Once that loop works, the rest is mostly content, polish, and UI improvements. For a project that's intentionally HTML/CSS/JS/JSON and doesn't have databases or logins, you're </w:t>
      </w:r>
      <w:proofErr w:type="gramStart"/>
      <w:r w:rsidRPr="002A4853">
        <w:t>actually positioned</w:t>
      </w:r>
      <w:proofErr w:type="gramEnd"/>
      <w:r w:rsidRPr="002A4853">
        <w:t xml:space="preserve"> </w:t>
      </w:r>
      <w:proofErr w:type="gramStart"/>
      <w:r w:rsidRPr="002A4853">
        <w:t>pretty well</w:t>
      </w:r>
      <w:proofErr w:type="gramEnd"/>
      <w:r w:rsidRPr="002A4853">
        <w:t>.</w:t>
      </w:r>
    </w:p>
    <w:p w14:paraId="0AD56C1A" w14:textId="77777777" w:rsidR="00E30069" w:rsidRPr="005A0586" w:rsidRDefault="00E30069" w:rsidP="000E0D5E">
      <w:pPr>
        <w:pStyle w:val="Heading3"/>
      </w:pPr>
    </w:p>
    <w:sectPr w:rsidR="00E30069" w:rsidRPr="005A0586" w:rsidSect="00767D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7080C"/>
    <w:multiLevelType w:val="multilevel"/>
    <w:tmpl w:val="D2F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D31BB"/>
    <w:multiLevelType w:val="multilevel"/>
    <w:tmpl w:val="3856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865925"/>
    <w:multiLevelType w:val="multilevel"/>
    <w:tmpl w:val="76CA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91A04"/>
    <w:multiLevelType w:val="multilevel"/>
    <w:tmpl w:val="9B7E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2552A"/>
    <w:multiLevelType w:val="multilevel"/>
    <w:tmpl w:val="E04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463987">
    <w:abstractNumId w:val="2"/>
  </w:num>
  <w:num w:numId="2" w16cid:durableId="6560391">
    <w:abstractNumId w:val="4"/>
  </w:num>
  <w:num w:numId="3" w16cid:durableId="1452674302">
    <w:abstractNumId w:val="3"/>
  </w:num>
  <w:num w:numId="4" w16cid:durableId="2103212798">
    <w:abstractNumId w:val="0"/>
  </w:num>
  <w:num w:numId="5" w16cid:durableId="833423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853"/>
    <w:rsid w:val="00001AC8"/>
    <w:rsid w:val="000E0D5E"/>
    <w:rsid w:val="00124FE5"/>
    <w:rsid w:val="002A4853"/>
    <w:rsid w:val="002E7A40"/>
    <w:rsid w:val="003466A7"/>
    <w:rsid w:val="003F1AFE"/>
    <w:rsid w:val="0059794E"/>
    <w:rsid w:val="005A0586"/>
    <w:rsid w:val="005C266F"/>
    <w:rsid w:val="006460B4"/>
    <w:rsid w:val="006B5C38"/>
    <w:rsid w:val="00700A02"/>
    <w:rsid w:val="00723CC6"/>
    <w:rsid w:val="00767DBA"/>
    <w:rsid w:val="00831A77"/>
    <w:rsid w:val="00842445"/>
    <w:rsid w:val="008A2DB7"/>
    <w:rsid w:val="00901249"/>
    <w:rsid w:val="0096085E"/>
    <w:rsid w:val="009A203D"/>
    <w:rsid w:val="00CB69EF"/>
    <w:rsid w:val="00D036E2"/>
    <w:rsid w:val="00D957D6"/>
    <w:rsid w:val="00E30069"/>
    <w:rsid w:val="00E91B6C"/>
    <w:rsid w:val="00EF05FC"/>
    <w:rsid w:val="00FD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A35AF"/>
  <w15:chartTrackingRefBased/>
  <w15:docId w15:val="{E2A55855-6606-4A1A-A6AF-9F5789F90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en-US" w:eastAsia="en-US" w:bidi="ar-SA"/>
      </w:rPr>
    </w:rPrDefault>
    <w:pPrDefault>
      <w:pPr>
        <w:spacing w:after="160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D5E"/>
    <w:pPr>
      <w:ind w:lef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2445"/>
    <w:pPr>
      <w:keepNext/>
      <w:keepLines/>
      <w:spacing w:before="360" w:after="80"/>
      <w:outlineLvl w:val="0"/>
    </w:pPr>
    <w:rPr>
      <w:rFonts w:eastAsiaTheme="majorEastAsia" w:cstheme="majorBidi"/>
      <w:color w:val="auto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445"/>
    <w:pPr>
      <w:keepNext/>
      <w:keepLines/>
      <w:spacing w:before="160" w:after="80"/>
      <w:outlineLvl w:val="1"/>
    </w:pPr>
    <w:rPr>
      <w:rFonts w:eastAsiaTheme="majorEastAsia" w:cstheme="majorBidi"/>
      <w:color w:val="auto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445"/>
    <w:pPr>
      <w:keepNext/>
      <w:keepLines/>
      <w:spacing w:before="160" w:after="80"/>
      <w:outlineLvl w:val="2"/>
    </w:pPr>
    <w:rPr>
      <w:rFonts w:eastAsiaTheme="majorEastAsia" w:cstheme="majorBidi"/>
      <w:color w:val="auto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D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D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D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D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D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D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445"/>
    <w:rPr>
      <w:rFonts w:eastAsiaTheme="majorEastAsia" w:cstheme="majorBidi"/>
      <w:color w:val="auto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2445"/>
    <w:rPr>
      <w:rFonts w:eastAsiaTheme="majorEastAsia" w:cstheme="majorBidi"/>
      <w:color w:val="auto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2445"/>
    <w:rPr>
      <w:rFonts w:eastAsiaTheme="majorEastAsia" w:cstheme="majorBidi"/>
      <w:color w:val="auto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DB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DB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D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D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D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D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DBA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DB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DBA"/>
    <w:pPr>
      <w:numPr>
        <w:ilvl w:val="1"/>
      </w:numPr>
      <w:ind w:left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D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DB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E0D5E"/>
    <w:pPr>
      <w:spacing w:after="0"/>
      <w:ind w:left="0"/>
    </w:pPr>
  </w:style>
  <w:style w:type="paragraph" w:customStyle="1" w:styleId="Code">
    <w:name w:val="Code"/>
    <w:basedOn w:val="NoSpacing"/>
    <w:link w:val="CodeChar"/>
    <w:qFormat/>
    <w:rsid w:val="00723CC6"/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723CC6"/>
    <w:rPr>
      <w:rFonts w:ascii="Consolas" w:hAnsi="Consolas"/>
    </w:rPr>
  </w:style>
  <w:style w:type="paragraph" w:customStyle="1" w:styleId="def">
    <w:name w:val="def"/>
    <w:basedOn w:val="Normal"/>
    <w:link w:val="defChar"/>
    <w:qFormat/>
    <w:rsid w:val="000E0D5E"/>
    <w:pPr>
      <w:spacing w:after="240"/>
      <w:ind w:left="187"/>
    </w:pPr>
    <w:rPr>
      <w:bCs/>
      <w:color w:val="auto"/>
      <w:szCs w:val="22"/>
    </w:rPr>
  </w:style>
  <w:style w:type="character" w:customStyle="1" w:styleId="defChar">
    <w:name w:val="def Char"/>
    <w:basedOn w:val="DefaultParagraphFont"/>
    <w:link w:val="def"/>
    <w:rsid w:val="000E0D5E"/>
    <w:rPr>
      <w:bCs/>
      <w:color w:val="auto"/>
      <w:szCs w:val="22"/>
    </w:rPr>
  </w:style>
  <w:style w:type="paragraph" w:customStyle="1" w:styleId="word">
    <w:name w:val="word"/>
    <w:basedOn w:val="Normal"/>
    <w:link w:val="wordChar"/>
    <w:qFormat/>
    <w:rsid w:val="000E0D5E"/>
    <w:pPr>
      <w:spacing w:after="0"/>
    </w:pPr>
    <w:rPr>
      <w:rFonts w:cstheme="majorHAnsi"/>
      <w:bCs/>
      <w:color w:val="auto"/>
      <w:szCs w:val="22"/>
    </w:rPr>
  </w:style>
  <w:style w:type="character" w:customStyle="1" w:styleId="wordChar">
    <w:name w:val="word Char"/>
    <w:basedOn w:val="DefaultParagraphFont"/>
    <w:link w:val="word"/>
    <w:rsid w:val="000E0D5E"/>
    <w:rPr>
      <w:rFonts w:cstheme="majorHAnsi"/>
      <w:bCs/>
      <w:color w:val="auto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are\Documents\Custom%20Office%20Templates\Homewor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Homework.dotx</Template>
  <TotalTime>34</TotalTime>
  <Pages>1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Bassett</dc:creator>
  <cp:keywords/>
  <dc:description/>
  <cp:lastModifiedBy>Jordan Bassett</cp:lastModifiedBy>
  <cp:revision>6</cp:revision>
  <dcterms:created xsi:type="dcterms:W3CDTF">2026-05-31T22:56:00Z</dcterms:created>
  <dcterms:modified xsi:type="dcterms:W3CDTF">2026-05-31T23:35:00Z</dcterms:modified>
</cp:coreProperties>
</file>